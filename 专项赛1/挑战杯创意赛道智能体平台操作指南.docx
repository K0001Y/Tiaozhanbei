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955BBD">
      <w:pPr>
        <w:jc w:val="center"/>
        <w:rPr>
          <w:rFonts w:hint="default" w:ascii="宋体" w:hAnsi="宋体" w:eastAsia="宋体" w:cs="宋体"/>
          <w:b/>
          <w:bCs/>
          <w:sz w:val="32"/>
          <w:szCs w:val="40"/>
          <w:lang w:val="en-US" w:eastAsia="zh-CN"/>
          <w:woUserID w:val="1"/>
        </w:rPr>
      </w:pPr>
      <w:r>
        <w:rPr>
          <w:rFonts w:hint="eastAsia" w:ascii="宋体" w:hAnsi="宋体" w:cs="宋体"/>
          <w:b/>
          <w:bCs/>
          <w:sz w:val="32"/>
          <w:szCs w:val="40"/>
          <w:lang w:eastAsia="zh-CN"/>
          <w:woUserID w:val="1"/>
        </w:rPr>
        <w:t>“</w:t>
      </w:r>
      <w:r>
        <w:rPr>
          <w:rFonts w:hint="eastAsia" w:ascii="宋体" w:hAnsi="宋体" w:cs="宋体"/>
          <w:b/>
          <w:bCs/>
          <w:sz w:val="32"/>
          <w:szCs w:val="40"/>
          <w:lang w:val="en-US" w:eastAsia="zh-CN"/>
          <w:woUserID w:val="1"/>
        </w:rPr>
        <w:t>挑战杯</w:t>
      </w:r>
      <w:r>
        <w:rPr>
          <w:rFonts w:hint="eastAsia" w:ascii="宋体" w:hAnsi="宋体" w:cs="宋体"/>
          <w:b/>
          <w:bCs/>
          <w:sz w:val="32"/>
          <w:szCs w:val="40"/>
          <w:lang w:eastAsia="zh-CN"/>
          <w:woUserID w:val="1"/>
        </w:rPr>
        <w:t>”</w:t>
      </w:r>
      <w:r>
        <w:rPr>
          <w:rFonts w:hint="eastAsia" w:ascii="宋体" w:hAnsi="宋体" w:cs="宋体"/>
          <w:b/>
          <w:bCs/>
          <w:sz w:val="32"/>
          <w:szCs w:val="40"/>
          <w:lang w:val="en-US" w:eastAsia="zh-CN"/>
          <w:woUserID w:val="1"/>
        </w:rPr>
        <w:t>大赛创意赛道</w:t>
      </w:r>
      <w:r>
        <w:rPr>
          <w:rFonts w:hint="eastAsia" w:ascii="宋体" w:hAnsi="宋体" w:eastAsia="宋体" w:cs="宋体"/>
          <w:b/>
          <w:bCs/>
          <w:sz w:val="32"/>
          <w:szCs w:val="40"/>
          <w:lang w:eastAsia="zh"/>
          <w:woUserID w:val="1"/>
        </w:rPr>
        <w:t>智能体</w:t>
      </w:r>
      <w:r>
        <w:rPr>
          <w:rFonts w:hint="eastAsia" w:ascii="宋体" w:hAnsi="宋体" w:cs="宋体"/>
          <w:b/>
          <w:bCs/>
          <w:sz w:val="32"/>
          <w:szCs w:val="40"/>
          <w:lang w:val="en-US" w:eastAsia="zh-CN"/>
          <w:woUserID w:val="1"/>
        </w:rPr>
        <w:t>平台操作指南</w:t>
      </w:r>
    </w:p>
    <w:p w14:paraId="281AF57B">
      <w:p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4478558C">
      <w:pPr>
        <w:numPr>
          <w:ilvl w:val="0"/>
          <w:numId w:val="1"/>
        </w:numPr>
        <w:outlineLvl w:val="0"/>
        <w:rPr>
          <w:rFonts w:hint="eastAsia" w:ascii="宋体" w:hAnsi="宋体" w:eastAsia="宋体" w:cs="宋体"/>
          <w:b/>
          <w:bCs/>
          <w:sz w:val="28"/>
          <w:szCs w:val="36"/>
          <w:lang w:eastAsia="zh"/>
          <w:woUserID w:val="1"/>
        </w:rPr>
      </w:pPr>
      <w:r>
        <w:rPr>
          <w:rFonts w:hint="eastAsia" w:ascii="宋体" w:hAnsi="宋体" w:cs="宋体"/>
          <w:b/>
          <w:bCs/>
          <w:sz w:val="28"/>
          <w:szCs w:val="36"/>
          <w:lang w:val="en-US" w:eastAsia="zh-CN"/>
          <w:woUserID w:val="1"/>
        </w:rPr>
        <w:t>挑战杯创意赛道网站登录</w:t>
      </w:r>
    </w:p>
    <w:p w14:paraId="16B7D2FB">
      <w:pPr>
        <w:widowControl w:val="0"/>
        <w:numPr>
          <w:ilvl w:val="0"/>
          <w:numId w:val="2"/>
        </w:numPr>
        <w:jc w:val="both"/>
        <w:rPr>
          <w:rFonts w:hint="eastAsia" w:ascii="宋体" w:hAnsi="宋体" w:cs="宋体"/>
          <w:b w:val="0"/>
          <w:bCs w:val="0"/>
          <w:sz w:val="24"/>
          <w:szCs w:val="32"/>
          <w:lang w:val="en-US" w:eastAsia="zh-CN"/>
          <w:woUserID w:val="1"/>
        </w:rPr>
      </w:pPr>
      <w:r>
        <w:rPr>
          <w:rFonts w:hint="eastAsia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t>访问平台主页</w:t>
      </w:r>
    </w:p>
    <w:p w14:paraId="5880173C"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</w:pPr>
      <w:r>
        <w:rPr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fldChar w:fldCharType="begin"/>
      </w:r>
      <w:r>
        <w:rPr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instrText xml:space="preserve"> HYPERLINK "https://ecloud.10086.cn/api/query/developer/user/home.html#match@matchchallenge" </w:instrText>
      </w:r>
      <w:r>
        <w:rPr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fldChar w:fldCharType="separate"/>
      </w:r>
      <w:r>
        <w:rPr>
          <w:rStyle w:val="6"/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t>https://ecloud.10086.cn/api/query/developer/user/home.html#match@matchchallenge</w:t>
      </w:r>
      <w:r>
        <w:rPr>
          <w:rFonts w:hint="default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fldChar w:fldCharType="end"/>
      </w:r>
    </w:p>
    <w:p w14:paraId="00E92DE2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32"/>
          <w:lang w:val="en-US" w:eastAsia="zh-CN"/>
          <w:woUserID w:val="1"/>
        </w:rPr>
      </w:pPr>
      <w:r>
        <w:drawing>
          <wp:inline distT="0" distB="0" distL="114300" distR="114300">
            <wp:extent cx="5266055" cy="3043555"/>
            <wp:effectExtent l="0" t="0" r="1079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9AFB"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cs="宋体"/>
          <w:b w:val="0"/>
          <w:bCs w:val="0"/>
          <w:sz w:val="24"/>
          <w:szCs w:val="32"/>
          <w:lang w:val="en-US" w:eastAsia="zh-CN"/>
          <w:woUserID w:val="1"/>
        </w:rPr>
        <w:t>点击首页-创作智能体时，初次登录提示注册登录，完成后点击申请体验</w:t>
      </w:r>
      <w:bookmarkStart w:id="0" w:name="_GoBack"/>
      <w:bookmarkEnd w:id="0"/>
    </w:p>
    <w:p w14:paraId="3F432314"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i/>
          <w:iCs/>
          <w:sz w:val="24"/>
          <w:szCs w:val="32"/>
          <w:lang w:val="en-US" w:eastAsia="zh-CN"/>
          <w:woUserID w:val="1"/>
        </w:rPr>
      </w:pPr>
      <w:r>
        <w:drawing>
          <wp:inline distT="0" distB="0" distL="114300" distR="114300">
            <wp:extent cx="5263515" cy="2543810"/>
            <wp:effectExtent l="0" t="0" r="1333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D7FF"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选择右下角邀请码认证方式</w:t>
      </w:r>
    </w:p>
    <w:p w14:paraId="672E8BD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40810" cy="2614930"/>
            <wp:effectExtent l="0" t="0" r="2540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F33B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 w14:paraId="77CBDE60"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i/>
          <w:iCs/>
          <w:sz w:val="24"/>
          <w:szCs w:val="32"/>
          <w:lang w:eastAsia="zh"/>
          <w:woUserID w:val="1"/>
        </w:rPr>
        <w:t>输入邀请码“JIUTIAN”进入平台主页</w:t>
      </w:r>
    </w:p>
    <w:p w14:paraId="61EB3970"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drawing>
          <wp:inline distT="0" distB="0" distL="114300" distR="114300">
            <wp:extent cx="4021455" cy="2256790"/>
            <wp:effectExtent l="0" t="0" r="17145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788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drawing>
          <wp:inline distT="0" distB="0" distL="114300" distR="114300">
            <wp:extent cx="5258435" cy="2548255"/>
            <wp:effectExtent l="0" t="0" r="184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0093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1096BBF6">
      <w:pPr>
        <w:numPr>
          <w:ilvl w:val="0"/>
          <w:numId w:val="1"/>
        </w:numPr>
        <w:outlineLvl w:val="0"/>
        <w:rPr>
          <w:rFonts w:hint="eastAsia" w:ascii="宋体" w:hAnsi="宋体" w:eastAsia="宋体" w:cs="宋体"/>
          <w:b/>
          <w:bCs/>
          <w:sz w:val="28"/>
          <w:szCs w:val="36"/>
          <w:lang w:eastAsia="zh"/>
          <w:woUserID w:val="1"/>
        </w:rPr>
      </w:pPr>
      <w:r>
        <w:rPr>
          <w:rFonts w:hint="eastAsia" w:ascii="宋体" w:hAnsi="宋体" w:cs="宋体"/>
          <w:b/>
          <w:bCs/>
          <w:sz w:val="28"/>
          <w:szCs w:val="36"/>
          <w:lang w:val="en-US" w:eastAsia="zh-CN"/>
          <w:woUserID w:val="1"/>
        </w:rPr>
        <w:t>智能体创作</w:t>
      </w:r>
      <w:r>
        <w:rPr>
          <w:rFonts w:hint="eastAsia" w:ascii="宋体" w:hAnsi="宋体" w:eastAsia="宋体" w:cs="宋体"/>
          <w:b/>
          <w:bCs/>
          <w:sz w:val="28"/>
          <w:szCs w:val="36"/>
          <w:lang w:eastAsia="zh"/>
          <w:woUserID w:val="1"/>
        </w:rPr>
        <w:t>操作指南</w:t>
      </w:r>
    </w:p>
    <w:p w14:paraId="221A005B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14CA97D3">
      <w:pPr>
        <w:numPr>
          <w:ilvl w:val="0"/>
          <w:numId w:val="3"/>
        </w:numPr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创建应用</w:t>
      </w:r>
    </w:p>
    <w:p w14:paraId="2AA23A97"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 xml:space="preserve">点击左侧导航栏或个人中心页面中的【创建应用】按钮 </w:t>
      </w:r>
    </w:p>
    <w:p w14:paraId="36FEB8C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drawing>
          <wp:inline distT="0" distB="0" distL="114300" distR="114300">
            <wp:extent cx="5264150" cy="19799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9E2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7790F5AC"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填写应用信息</w:t>
      </w:r>
    </w:p>
    <w:p w14:paraId="7A32D665">
      <w:pPr>
        <w:numPr>
          <w:ilvl w:val="0"/>
          <w:numId w:val="0"/>
        </w:numPr>
        <w:ind w:leftChars="0" w:firstLine="240" w:firstLineChars="100"/>
        <w:rPr>
          <w:rFonts w:hint="eastAsia" w:ascii="宋体" w:hAnsi="宋体" w:eastAsia="宋体" w:cs="宋体"/>
          <w:sz w:val="24"/>
          <w:szCs w:val="32"/>
          <w:lang w:eastAsia="zh-CN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 xml:space="preserve">1）头像：支持上传或根据应用描述自动生成 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。</w:t>
      </w:r>
    </w:p>
    <w:p w14:paraId="71F93173">
      <w:pPr>
        <w:numPr>
          <w:ilvl w:val="0"/>
          <w:numId w:val="0"/>
        </w:numPr>
        <w:ind w:leftChars="0" w:firstLine="240" w:firstLineChars="100"/>
        <w:rPr>
          <w:rFonts w:hint="default" w:ascii="宋体" w:hAnsi="宋体" w:eastAsia="宋体" w:cs="宋体"/>
          <w:sz w:val="24"/>
          <w:szCs w:val="32"/>
          <w:lang w:val="en-US" w:eastAsia="zh-CN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2）填写应用名称、应用描述、开场白、应用类型以及问题示例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（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应用类型：选择“智能体大赛”）。</w:t>
      </w:r>
    </w:p>
    <w:p w14:paraId="4F6F117A">
      <w:pPr>
        <w:numPr>
          <w:ilvl w:val="0"/>
          <w:numId w:val="0"/>
        </w:numPr>
        <w:ind w:leftChars="0" w:firstLine="240" w:firstLineChars="100"/>
        <w:rPr>
          <w:rFonts w:hint="eastAsia" w:ascii="宋体" w:hAnsi="宋体" w:eastAsia="宋体" w:cs="宋体"/>
          <w:sz w:val="24"/>
          <w:szCs w:val="32"/>
          <w:lang w:eastAsia="zh-CN"/>
          <w:woUserID w:val="1"/>
        </w:rPr>
      </w:pP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3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）角色指令：设置应用的角色、能力、限制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。</w:t>
      </w:r>
    </w:p>
    <w:p w14:paraId="641FD7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woUserID w:val="1"/>
        </w:rPr>
        <w:drawing>
          <wp:inline distT="0" distB="0" distL="114300" distR="114300">
            <wp:extent cx="5393055" cy="2038985"/>
            <wp:effectExtent l="0" t="0" r="17145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EF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7F8044AB"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能力配置</w:t>
      </w:r>
    </w:p>
    <w:p w14:paraId="41C6F438"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根据需要配置插件、工作流、知识库（平台预置清单见附件），配置完成后，最右侧为调试窗口，调试效果成功后可点击“保存”(可以在“个人空间”查看或修改应用)。</w:t>
      </w:r>
    </w:p>
    <w:p w14:paraId="517E400A">
      <w:pPr>
        <w:numPr>
          <w:ilvl w:val="0"/>
          <w:numId w:val="4"/>
        </w:numPr>
        <w:ind w:leftChars="0" w:firstLine="240" w:firstLineChars="100"/>
        <w:rPr>
          <w:rFonts w:hint="eastAsia" w:ascii="宋体" w:hAnsi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插件：支持选择如联网搜索、文生图、图生文等公共预置插件</w:t>
      </w:r>
      <w:r>
        <w:rPr>
          <w:rFonts w:hint="eastAsia" w:ascii="宋体" w:hAnsi="宋体" w:cs="宋体"/>
          <w:sz w:val="24"/>
          <w:szCs w:val="32"/>
          <w:lang w:eastAsia="zh"/>
          <w:woUserID w:val="1"/>
        </w:rPr>
        <w:t>，或自定义插件。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（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若选择自定义插件可前往“个人空间-插件-域名管理-申请域名”进行域名开通申请，</w:t>
      </w:r>
      <w:r>
        <w:rPr>
          <w:rFonts w:hint="default" w:ascii="宋体" w:hAnsi="宋体" w:cs="宋体"/>
          <w:sz w:val="24"/>
          <w:szCs w:val="32"/>
          <w:lang w:eastAsia="zh-CN"/>
          <w:woUserID w:val="1"/>
        </w:rPr>
        <w:t>申请成功后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平台</w:t>
      </w:r>
      <w:r>
        <w:rPr>
          <w:rFonts w:hint="default" w:ascii="宋体" w:hAnsi="宋体" w:cs="宋体"/>
          <w:sz w:val="24"/>
          <w:szCs w:val="32"/>
          <w:lang w:eastAsia="zh-CN"/>
          <w:woUserID w:val="1"/>
        </w:rPr>
        <w:t>将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在</w:t>
      </w:r>
      <w:r>
        <w:rPr>
          <w:rFonts w:hint="default" w:ascii="宋体" w:hAnsi="宋体" w:cs="宋体"/>
          <w:sz w:val="24"/>
          <w:szCs w:val="32"/>
          <w:lang w:eastAsia="zh-CN"/>
          <w:woUserID w:val="1"/>
        </w:rPr>
        <w:t>5个工作日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内完成开通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）。</w:t>
      </w:r>
    </w:p>
    <w:p w14:paraId="705A04AA">
      <w:pPr>
        <w:numPr>
          <w:ilvl w:val="0"/>
          <w:numId w:val="0"/>
        </w:numPr>
        <w:ind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2）工作流：支持选取工作流广场的预置工作流</w:t>
      </w:r>
      <w:r>
        <w:rPr>
          <w:rFonts w:hint="eastAsia" w:ascii="宋体" w:hAnsi="宋体" w:cs="宋体"/>
          <w:sz w:val="24"/>
          <w:szCs w:val="32"/>
          <w:lang w:eastAsia="zh"/>
          <w:woUserID w:val="1"/>
        </w:rPr>
        <w:t>或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自定义工作流。</w:t>
      </w:r>
    </w:p>
    <w:p w14:paraId="2371717C">
      <w:pPr>
        <w:numPr>
          <w:ilvl w:val="0"/>
          <w:numId w:val="0"/>
        </w:numPr>
        <w:ind w:leftChars="0" w:firstLine="240" w:firstLineChars="100"/>
        <w:rPr>
          <w:rFonts w:hint="eastAsia" w:ascii="宋体" w:hAnsi="宋体" w:eastAsia="宋体" w:cs="宋体"/>
          <w:sz w:val="24"/>
          <w:szCs w:val="32"/>
          <w:lang w:val="en-US" w:eastAsia="zh-CN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3）知识库：选择知识库中已上传的文件</w:t>
      </w:r>
      <w:r>
        <w:rPr>
          <w:rFonts w:hint="eastAsia" w:ascii="宋体" w:hAnsi="宋体" w:cs="宋体"/>
          <w:sz w:val="24"/>
          <w:szCs w:val="32"/>
          <w:lang w:eastAsia="zh"/>
          <w:woUserID w:val="1"/>
        </w:rPr>
        <w:t>（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无知识库的可进入LLM Studio中新建），为模型进行知识补充；如勾选【在模型回答中展示检索到的文档】则会在对话过程中展示搜索匹配到的知识详情</w:t>
      </w:r>
      <w:r>
        <w:rPr>
          <w:rFonts w:hint="eastAsia" w:ascii="宋体" w:hAnsi="宋体" w:cs="宋体"/>
          <w:sz w:val="24"/>
          <w:szCs w:val="32"/>
          <w:lang w:eastAsia="zh"/>
          <w:woUserID w:val="1"/>
        </w:rPr>
        <w:t>。</w:t>
      </w:r>
    </w:p>
    <w:p w14:paraId="4DAD4FF3">
      <w:pPr>
        <w:numPr>
          <w:ilvl w:val="0"/>
          <w:numId w:val="0"/>
        </w:numPr>
        <w:rPr>
          <w:rFonts w:hint="eastAsia" w:eastAsia="宋体"/>
          <w:lang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5832475" cy="3773805"/>
            <wp:effectExtent l="0" t="0" r="15875" b="1714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2501" cy="37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DC58">
      <w:pPr>
        <w:numPr>
          <w:ilvl w:val="0"/>
          <w:numId w:val="0"/>
        </w:numPr>
        <w:rPr>
          <w:woUserID w:val="1"/>
        </w:rPr>
      </w:pPr>
    </w:p>
    <w:p w14:paraId="1F5FF80D"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发布应用</w:t>
      </w:r>
    </w:p>
    <w:p w14:paraId="4F88117A"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点击发布，提交作品后，工作人员会在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3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个工作日内进行人工审核，审核完的应用将在【应用广场】页面公开展示。</w:t>
      </w:r>
    </w:p>
    <w:p w14:paraId="0059058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4D861950"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详细平台使用使用指南可查看帮助中心：</w:t>
      </w:r>
    </w:p>
    <w:p w14:paraId="7F923EB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cs="宋体"/>
          <w:sz w:val="24"/>
          <w:szCs w:val="24"/>
          <w:lang w:eastAsia="zh"/>
          <w:woUserID w:val="1"/>
        </w:rPr>
        <w:t>https://jiutian.10086.cn/portal/common-helpcenter#/homepage?platformCode=LLM_STUDIO</w:t>
      </w:r>
      <w:r>
        <w:rPr>
          <w:rFonts w:ascii="宋体" w:hAnsi="宋体" w:eastAsia="宋体" w:cs="宋体"/>
          <w:sz w:val="24"/>
          <w:szCs w:val="24"/>
          <w:woUserID w:val="1"/>
        </w:rPr>
        <w:t xml:space="preserve"> </w:t>
      </w:r>
    </w:p>
    <w:p w14:paraId="71E15158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65ED5D3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1C41EEE7">
      <w:pPr>
        <w:numPr>
          <w:ilvl w:val="0"/>
          <w:numId w:val="1"/>
        </w:numPr>
        <w:outlineLvl w:val="0"/>
        <w:rPr>
          <w:rFonts w:hint="eastAsia" w:ascii="宋体" w:hAnsi="宋体" w:eastAsia="宋体" w:cs="宋体"/>
          <w:b/>
          <w:bCs/>
          <w:sz w:val="28"/>
          <w:szCs w:val="36"/>
          <w:lang w:eastAsia="zh"/>
          <w:woUserID w:val="1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eastAsia="zh"/>
          <w:woUserID w:val="1"/>
        </w:rPr>
        <w:t>资源配置</w:t>
      </w:r>
    </w:p>
    <w:p w14:paraId="6B38FFC2">
      <w:pPr>
        <w:numPr>
          <w:ilvl w:val="0"/>
          <w:numId w:val="5"/>
        </w:numPr>
        <w:ind w:left="0" w:leftChars="0"/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模型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配置</w:t>
      </w:r>
    </w:p>
    <w:p w14:paraId="7FBAC1AC">
      <w:pPr>
        <w:numPr>
          <w:ilvl w:val="0"/>
          <w:numId w:val="6"/>
        </w:numPr>
        <w:ind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选手创建应用时，平台将预置九天基础语言大模型供选手调用。</w:t>
      </w:r>
    </w:p>
    <w:p w14:paraId="390FA1D3">
      <w:pPr>
        <w:numPr>
          <w:ilvl w:val="0"/>
          <w:numId w:val="6"/>
        </w:numPr>
        <w:ind w:left="0"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在不发生插件和知识库调用时还可启用九天、通义千问和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D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eep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S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eek作为回答模型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(仅限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九天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基础语言大模型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、通义千问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2-72B-Instruct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和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D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eep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S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eek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-R1-Distill-Qwen-32B三个模型)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。</w:t>
      </w:r>
    </w:p>
    <w:p w14:paraId="12CF6FDF">
      <w:pPr>
        <w:numPr>
          <w:ilvl w:val="0"/>
          <w:numId w:val="6"/>
        </w:numPr>
        <w:ind w:left="0"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选手选择插件时，平台预置的文生图插件，调用九天文图模型；图生文插件，调用九天图文模型，多模态插件和图片关键信息提取调用九天多模态模型等。</w:t>
      </w:r>
    </w:p>
    <w:p w14:paraId="367899C3">
      <w:pPr>
        <w:numPr>
          <w:ilvl w:val="0"/>
          <w:numId w:val="5"/>
        </w:numPr>
        <w:ind w:left="0" w:leftChars="0"/>
        <w:outlineLvl w:val="1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能力配置</w:t>
      </w:r>
    </w:p>
    <w:p w14:paraId="472B768C">
      <w:pPr>
        <w:numPr>
          <w:ilvl w:val="0"/>
          <w:numId w:val="7"/>
        </w:numPr>
        <w:ind w:left="0"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平台预置图生文、文生图、搜索引擎、深度搜索、二维码生成器、SQL生成器、图片关键信息提取等六十余款插件供选手使用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（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推荐使用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“</w:t>
      </w: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热门推荐”类插件</w:t>
      </w:r>
      <w:r>
        <w:rPr>
          <w:rFonts w:hint="eastAsia" w:ascii="宋体" w:hAnsi="宋体" w:cs="宋体"/>
          <w:sz w:val="24"/>
          <w:szCs w:val="32"/>
          <w:lang w:eastAsia="zh-CN"/>
          <w:woUserID w:val="1"/>
        </w:rPr>
        <w:t>）</w:t>
      </w: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。</w:t>
      </w:r>
    </w:p>
    <w:p w14:paraId="42A0B813">
      <w:pPr>
        <w:numPr>
          <w:ilvl w:val="0"/>
          <w:numId w:val="7"/>
        </w:numPr>
        <w:ind w:left="0"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  <w:t>平台预置长文本写作、长文本提取、图文创作等十余款工作流供选手使用。</w:t>
      </w:r>
    </w:p>
    <w:p w14:paraId="6C57A156">
      <w:pPr>
        <w:numPr>
          <w:ilvl w:val="0"/>
          <w:numId w:val="7"/>
        </w:numPr>
        <w:ind w:left="0" w:leftChars="0" w:firstLine="240" w:firstLineChars="100"/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  <w:r>
        <w:rPr>
          <w:rFonts w:hint="eastAsia" w:ascii="宋体" w:hAnsi="宋体" w:cs="宋体"/>
          <w:sz w:val="24"/>
          <w:szCs w:val="32"/>
          <w:lang w:val="en-US" w:eastAsia="zh-CN"/>
          <w:woUserID w:val="1"/>
        </w:rPr>
        <w:t>平台预置多款“官方推荐”智能体应用供选手参考使用。</w:t>
      </w:r>
    </w:p>
    <w:p w14:paraId="1863223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32"/>
          <w:lang w:eastAsia="zh"/>
          <w:woUserID w:val="1"/>
        </w:rPr>
      </w:pPr>
    </w:p>
    <w:p w14:paraId="365AA4D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4"/>
          <w:lang w:eastAsia="zh"/>
          <w:woUserID w:val="1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F1ACD1"/>
    <w:multiLevelType w:val="singleLevel"/>
    <w:tmpl w:val="92F1ACD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66CAEF2"/>
    <w:multiLevelType w:val="singleLevel"/>
    <w:tmpl w:val="B66CAE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E2DF3DC"/>
    <w:multiLevelType w:val="singleLevel"/>
    <w:tmpl w:val="DE2DF3D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3">
    <w:nsid w:val="DEE2AA2D"/>
    <w:multiLevelType w:val="singleLevel"/>
    <w:tmpl w:val="DEE2AA2D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D17A9A3"/>
    <w:multiLevelType w:val="singleLevel"/>
    <w:tmpl w:val="FD17A9A3"/>
    <w:lvl w:ilvl="0" w:tentative="0">
      <w:start w:val="1"/>
      <w:numFmt w:val="decimal"/>
      <w:suff w:val="space"/>
      <w:lvlText w:val="%1）"/>
      <w:lvlJc w:val="left"/>
    </w:lvl>
  </w:abstractNum>
  <w:abstractNum w:abstractNumId="5">
    <w:nsid w:val="4FFECD71"/>
    <w:multiLevelType w:val="singleLevel"/>
    <w:tmpl w:val="4FFECD7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7FF4D68"/>
    <w:multiLevelType w:val="singleLevel"/>
    <w:tmpl w:val="67FF4D68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43304EB"/>
    <w:rsid w:val="04EA0D3E"/>
    <w:rsid w:val="07011CC2"/>
    <w:rsid w:val="07644792"/>
    <w:rsid w:val="0BCD3728"/>
    <w:rsid w:val="11C10E95"/>
    <w:rsid w:val="12260CF8"/>
    <w:rsid w:val="13252894"/>
    <w:rsid w:val="133B5144"/>
    <w:rsid w:val="151A604A"/>
    <w:rsid w:val="1AA24D9F"/>
    <w:rsid w:val="1CB67E42"/>
    <w:rsid w:val="21D37103"/>
    <w:rsid w:val="221E19EC"/>
    <w:rsid w:val="28DA2E89"/>
    <w:rsid w:val="2AC1179E"/>
    <w:rsid w:val="2B7D59D5"/>
    <w:rsid w:val="2BC41D6C"/>
    <w:rsid w:val="301B3A0F"/>
    <w:rsid w:val="30AB1F69"/>
    <w:rsid w:val="318F1C40"/>
    <w:rsid w:val="323B4D81"/>
    <w:rsid w:val="32957AA8"/>
    <w:rsid w:val="42DD0340"/>
    <w:rsid w:val="4D153868"/>
    <w:rsid w:val="4EB55908"/>
    <w:rsid w:val="50325778"/>
    <w:rsid w:val="51F37EF0"/>
    <w:rsid w:val="522A0F35"/>
    <w:rsid w:val="55443CB7"/>
    <w:rsid w:val="56717635"/>
    <w:rsid w:val="574C66AB"/>
    <w:rsid w:val="5B487E91"/>
    <w:rsid w:val="5CAB1AF3"/>
    <w:rsid w:val="5CB87D6C"/>
    <w:rsid w:val="5EB405CE"/>
    <w:rsid w:val="5FD65A36"/>
    <w:rsid w:val="62CC4571"/>
    <w:rsid w:val="63996993"/>
    <w:rsid w:val="66C64E3C"/>
    <w:rsid w:val="66E77BCB"/>
    <w:rsid w:val="67AB6E4B"/>
    <w:rsid w:val="6A637494"/>
    <w:rsid w:val="6D535020"/>
    <w:rsid w:val="6E0C6169"/>
    <w:rsid w:val="6F263134"/>
    <w:rsid w:val="6F2A2D4B"/>
    <w:rsid w:val="723914F7"/>
    <w:rsid w:val="72897D89"/>
    <w:rsid w:val="72E8600A"/>
    <w:rsid w:val="766F9363"/>
    <w:rsid w:val="7A94551C"/>
    <w:rsid w:val="7B8C2698"/>
    <w:rsid w:val="7DC81E23"/>
    <w:rsid w:val="7EB50157"/>
    <w:rsid w:val="7F79C282"/>
    <w:rsid w:val="BFD3C72C"/>
    <w:rsid w:val="DD5CECC5"/>
    <w:rsid w:val="EDDF40E8"/>
    <w:rsid w:val="EFF94FF5"/>
    <w:rsid w:val="FDEA700A"/>
    <w:rsid w:val="FFF7C3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/>
      <w:b/>
      <w:sz w:val="36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mp\webword_2848381089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974</Words>
  <Characters>1257</Characters>
  <Lines>0</Lines>
  <Paragraphs>0</Paragraphs>
  <TotalTime>1</TotalTime>
  <ScaleCrop>false</ScaleCrop>
  <LinksUpToDate>false</LinksUpToDate>
  <CharactersWithSpaces>1261</CharactersWithSpaces>
  <Application>WPS Office_12.8.2.19315_F1E327BC-269C-435d-A152-05C5408002CA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2018-05-24T17:24:00Z</dcterms:created>
  <dc:creator>金山文档</dc:creator>
  <cp:lastModifiedBy>04元8折</cp:lastModifiedBy>
  <dcterms:modified xsi:type="dcterms:W3CDTF">2025-05-28T03:40:11Z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2052-12.8.2.19315</vt:lpwstr>
  </property>
  <property fmtid="{D5CDD505-2E9C-101B-9397-08002B2CF9AE}" pid="3" name="ICV">
    <vt:lpwstr>ABAC080E8A694061905C39F0513F1AD0_13</vt:lpwstr>
  </property>
  <property fmtid="{D5CDD505-2E9C-101B-9397-08002B2CF9AE}" pid="4" name="KSOTemplateDocerSaveRecord">
    <vt:lpwstr>eyJoZGlkIjoiMWVkZmI2MGNjOWE2MjdlNjkwZjE2ZjQ0NGMyY2NhZjciLCJ1c2VySWQiOiIyMTA4NDA1NyJ9</vt:lpwstr>
  </property>
</Properties>
</file>